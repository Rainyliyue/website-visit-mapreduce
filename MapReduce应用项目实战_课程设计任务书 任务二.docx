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F7BDB" w14:textId="77777777" w:rsidR="00F45820" w:rsidRDefault="00F45820">
      <w:pPr>
        <w:pStyle w:val="1"/>
        <w:jc w:val="center"/>
        <w:rPr>
          <w:rStyle w:val="style21"/>
          <w:sz w:val="48"/>
        </w:rPr>
      </w:pPr>
      <w:r>
        <w:rPr>
          <w:rStyle w:val="style21"/>
          <w:rFonts w:hint="eastAsia"/>
          <w:sz w:val="48"/>
        </w:rPr>
        <w:t xml:space="preserve"> MapReduce应用项目实战</w:t>
      </w:r>
    </w:p>
    <w:p w14:paraId="24AF63C4" w14:textId="77777777" w:rsidR="00F45820" w:rsidRDefault="00F45820">
      <w:pPr>
        <w:pStyle w:val="1"/>
        <w:jc w:val="center"/>
        <w:rPr>
          <w:rStyle w:val="style21"/>
          <w:rFonts w:hint="eastAsia"/>
          <w:sz w:val="48"/>
        </w:rPr>
      </w:pPr>
      <w:r>
        <w:rPr>
          <w:rStyle w:val="style21"/>
          <w:sz w:val="48"/>
        </w:rPr>
        <w:t>课程设计</w:t>
      </w:r>
      <w:r>
        <w:rPr>
          <w:rStyle w:val="style21"/>
          <w:rFonts w:hint="eastAsia"/>
          <w:sz w:val="48"/>
        </w:rPr>
        <w:t>任务书</w:t>
      </w:r>
    </w:p>
    <w:p w14:paraId="77931C8F" w14:textId="77777777" w:rsidR="00F45820" w:rsidRDefault="00F45820">
      <w:pPr>
        <w:pStyle w:val="2"/>
      </w:pPr>
      <w:bookmarkStart w:id="0" w:name="_Toc17570"/>
      <w:r>
        <w:rPr>
          <w:rFonts w:hint="eastAsia"/>
        </w:rPr>
        <w:t>一、目标</w:t>
      </w:r>
      <w:bookmarkEnd w:id="0"/>
    </w:p>
    <w:p w14:paraId="61BB894A" w14:textId="77777777" w:rsidR="00F45820" w:rsidRDefault="00F45820">
      <w:pPr>
        <w:widowControl/>
        <w:tabs>
          <w:tab w:val="left" w:pos="1680"/>
        </w:tabs>
        <w:adjustRightInd w:val="0"/>
        <w:snapToGrid w:val="0"/>
        <w:spacing w:line="360" w:lineRule="auto"/>
        <w:ind w:firstLineChars="200" w:firstLine="420"/>
        <w:jc w:val="left"/>
        <w:rPr>
          <w:rFonts w:ascii="宋体" w:hAnsi="宋体"/>
        </w:rPr>
      </w:pPr>
      <w:r>
        <w:rPr>
          <w:rFonts w:ascii="Arial" w:hAnsi="Arial" w:cs="Arial" w:hint="eastAsia"/>
        </w:rPr>
        <w:t>1</w:t>
      </w:r>
      <w:r>
        <w:rPr>
          <w:rFonts w:ascii="Arial" w:hAnsi="Arial" w:cs="Arial" w:hint="eastAsia"/>
        </w:rPr>
        <w:t>、提高对实际项目的分析和管理能力</w:t>
      </w:r>
      <w:r>
        <w:rPr>
          <w:rFonts w:ascii="宋体" w:hAnsi="宋体" w:hint="eastAsia"/>
        </w:rPr>
        <w:t>。</w:t>
      </w:r>
    </w:p>
    <w:p w14:paraId="728ED916" w14:textId="77777777" w:rsidR="00F45820" w:rsidRDefault="00F45820">
      <w:pPr>
        <w:widowControl/>
        <w:tabs>
          <w:tab w:val="left" w:pos="1680"/>
        </w:tabs>
        <w:adjustRightInd w:val="0"/>
        <w:snapToGrid w:val="0"/>
        <w:spacing w:line="360" w:lineRule="auto"/>
        <w:ind w:firstLineChars="200" w:firstLine="420"/>
        <w:jc w:val="left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2</w:t>
      </w:r>
      <w:r>
        <w:rPr>
          <w:rFonts w:ascii="Arial" w:hAnsi="Arial" w:cs="Arial" w:hint="eastAsia"/>
        </w:rPr>
        <w:t>、服务基于</w:t>
      </w:r>
      <w:r>
        <w:rPr>
          <w:rFonts w:ascii="Arial" w:hAnsi="Arial" w:cs="Arial" w:hint="eastAsia"/>
        </w:rPr>
        <w:t>Hadoop</w:t>
      </w:r>
      <w:r>
        <w:rPr>
          <w:rFonts w:ascii="Arial" w:hAnsi="Arial" w:cs="Arial" w:hint="eastAsia"/>
        </w:rPr>
        <w:t>，</w:t>
      </w:r>
      <w:r>
        <w:rPr>
          <w:rFonts w:ascii="Arial" w:hAnsi="Arial" w:cs="Arial" w:hint="eastAsia"/>
        </w:rPr>
        <w:t>MapReduce</w:t>
      </w:r>
      <w:r>
        <w:rPr>
          <w:rFonts w:ascii="Arial" w:hAnsi="Arial" w:cs="Arial" w:hint="eastAsia"/>
        </w:rPr>
        <w:t>构建，采用命令行界面完成程序运行与结果输出。</w:t>
      </w:r>
    </w:p>
    <w:p w14:paraId="6D2B0ED6" w14:textId="77777777" w:rsidR="00F45820" w:rsidRDefault="00F45820">
      <w:pPr>
        <w:widowControl/>
        <w:tabs>
          <w:tab w:val="left" w:pos="1680"/>
        </w:tabs>
        <w:adjustRightInd w:val="0"/>
        <w:snapToGrid w:val="0"/>
        <w:spacing w:line="360" w:lineRule="auto"/>
        <w:ind w:firstLineChars="200" w:firstLine="420"/>
        <w:jc w:val="left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3</w:t>
      </w:r>
      <w:r>
        <w:rPr>
          <w:rFonts w:ascii="Arial" w:hAnsi="Arial" w:cs="Arial" w:hint="eastAsia"/>
        </w:rPr>
        <w:t>、熟悉和基本掌握软件项目管理技术、方法及文档资料的编写格式及规范，全面领会和贯通所学习的理论知识。</w:t>
      </w:r>
      <w:r>
        <w:rPr>
          <w:rFonts w:ascii="Arial" w:hAnsi="Arial" w:cs="Arial" w:hint="eastAsia"/>
        </w:rPr>
        <w:t xml:space="preserve"> </w:t>
      </w:r>
    </w:p>
    <w:p w14:paraId="27E50CAC" w14:textId="77777777" w:rsidR="00F45820" w:rsidRDefault="00F45820">
      <w:pPr>
        <w:widowControl/>
        <w:tabs>
          <w:tab w:val="left" w:pos="1680"/>
        </w:tabs>
        <w:adjustRightInd w:val="0"/>
        <w:snapToGrid w:val="0"/>
        <w:spacing w:line="360" w:lineRule="auto"/>
        <w:ind w:firstLineChars="200" w:firstLine="420"/>
        <w:jc w:val="left"/>
        <w:rPr>
          <w:rFonts w:ascii="Arial" w:hAnsi="Arial" w:cs="Arial" w:hint="eastAsia"/>
        </w:rPr>
      </w:pPr>
    </w:p>
    <w:p w14:paraId="1923EFBD" w14:textId="77777777" w:rsidR="00F45820" w:rsidRDefault="00F45820">
      <w:pPr>
        <w:pStyle w:val="2"/>
        <w:rPr>
          <w:rFonts w:hint="eastAsia"/>
        </w:rPr>
      </w:pPr>
      <w:r>
        <w:rPr>
          <w:rFonts w:hint="eastAsia"/>
        </w:rPr>
        <w:t>二、开发环境</w:t>
      </w: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1"/>
        <w:gridCol w:w="4764"/>
      </w:tblGrid>
      <w:tr w:rsidR="00F45820" w14:paraId="23565F29" w14:textId="77777777">
        <w:tc>
          <w:tcPr>
            <w:tcW w:w="2101" w:type="dxa"/>
          </w:tcPr>
          <w:p w14:paraId="12B0E38E" w14:textId="77777777" w:rsidR="00F45820" w:rsidRDefault="00F45820">
            <w:pPr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技术指标</w:t>
            </w:r>
          </w:p>
        </w:tc>
        <w:tc>
          <w:tcPr>
            <w:tcW w:w="4764" w:type="dxa"/>
          </w:tcPr>
          <w:p w14:paraId="2716736A" w14:textId="77777777" w:rsidR="00F45820" w:rsidRDefault="00F45820">
            <w:pPr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技术参数</w:t>
            </w:r>
          </w:p>
        </w:tc>
      </w:tr>
      <w:tr w:rsidR="00F45820" w14:paraId="52DB0267" w14:textId="77777777">
        <w:tc>
          <w:tcPr>
            <w:tcW w:w="2101" w:type="dxa"/>
          </w:tcPr>
          <w:p w14:paraId="438D5D78" w14:textId="77777777" w:rsidR="00F45820" w:rsidRDefault="00F45820">
            <w:pPr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建模工具</w:t>
            </w:r>
          </w:p>
        </w:tc>
        <w:tc>
          <w:tcPr>
            <w:tcW w:w="4764" w:type="dxa"/>
          </w:tcPr>
          <w:p w14:paraId="21479991" w14:textId="77777777" w:rsidR="00F45820" w:rsidRDefault="00F45820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PowerDesigner</w:t>
            </w:r>
          </w:p>
        </w:tc>
      </w:tr>
      <w:tr w:rsidR="00F45820" w14:paraId="5B14A155" w14:textId="77777777">
        <w:tc>
          <w:tcPr>
            <w:tcW w:w="2101" w:type="dxa"/>
          </w:tcPr>
          <w:p w14:paraId="36F80222" w14:textId="77777777" w:rsidR="00F45820" w:rsidRDefault="00F45820">
            <w:pPr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 w:hint="eastAsia"/>
                <w:b/>
              </w:rPr>
              <w:t>开发工具</w:t>
            </w:r>
          </w:p>
        </w:tc>
        <w:tc>
          <w:tcPr>
            <w:tcW w:w="4764" w:type="dxa"/>
          </w:tcPr>
          <w:p w14:paraId="6376AE96" w14:textId="77777777" w:rsidR="00F45820" w:rsidRDefault="00F45820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Idea</w:t>
            </w:r>
          </w:p>
        </w:tc>
      </w:tr>
      <w:tr w:rsidR="00F45820" w14:paraId="1E398583" w14:textId="77777777">
        <w:tc>
          <w:tcPr>
            <w:tcW w:w="2101" w:type="dxa"/>
          </w:tcPr>
          <w:p w14:paraId="417E28D9" w14:textId="77777777" w:rsidR="00F45820" w:rsidRDefault="00F45820">
            <w:pPr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 w:hint="eastAsia"/>
                <w:b/>
              </w:rPr>
              <w:t>数据库</w:t>
            </w:r>
          </w:p>
        </w:tc>
        <w:tc>
          <w:tcPr>
            <w:tcW w:w="4764" w:type="dxa"/>
          </w:tcPr>
          <w:p w14:paraId="1FF1E70C" w14:textId="77777777" w:rsidR="00F45820" w:rsidRDefault="00F45820">
            <w:pPr>
              <w:rPr>
                <w:rFonts w:ascii="宋体" w:hAnsi="宋体" w:cs="宋体"/>
              </w:rPr>
            </w:pPr>
          </w:p>
        </w:tc>
      </w:tr>
      <w:tr w:rsidR="00F45820" w14:paraId="754509F6" w14:textId="77777777">
        <w:tc>
          <w:tcPr>
            <w:tcW w:w="2101" w:type="dxa"/>
          </w:tcPr>
          <w:p w14:paraId="1FC3B760" w14:textId="77777777" w:rsidR="00F45820" w:rsidRDefault="00F45820">
            <w:pPr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开发框架</w:t>
            </w:r>
          </w:p>
        </w:tc>
        <w:tc>
          <w:tcPr>
            <w:tcW w:w="4764" w:type="dxa"/>
          </w:tcPr>
          <w:p w14:paraId="325EADF9" w14:textId="77777777" w:rsidR="00F45820" w:rsidRDefault="00F45820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Hadoop、MapReduce</w:t>
            </w:r>
          </w:p>
        </w:tc>
      </w:tr>
    </w:tbl>
    <w:p w14:paraId="749C20C5" w14:textId="77777777" w:rsidR="00F45820" w:rsidRDefault="00F45820">
      <w:pPr>
        <w:rPr>
          <w:rFonts w:hint="eastAsia"/>
        </w:rPr>
      </w:pPr>
    </w:p>
    <w:p w14:paraId="24A20FE4" w14:textId="77777777" w:rsidR="00F45820" w:rsidRDefault="00F45820">
      <w:pPr>
        <w:pStyle w:val="2"/>
        <w:rPr>
          <w:rFonts w:hint="eastAsia"/>
        </w:rPr>
      </w:pPr>
      <w:r>
        <w:rPr>
          <w:rFonts w:hint="eastAsia"/>
        </w:rPr>
        <w:t>三、任务要求</w:t>
      </w:r>
    </w:p>
    <w:p w14:paraId="78486E13" w14:textId="77777777" w:rsidR="00F45820" w:rsidRDefault="00F45820">
      <w:pPr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任务：大数据计算实时数据分析</w:t>
      </w:r>
    </w:p>
    <w:p w14:paraId="0DB3BD5A" w14:textId="77777777" w:rsidR="00F45820" w:rsidRDefault="00F45820">
      <w:pPr>
        <w:spacing w:line="36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3.1.1</w:t>
      </w:r>
      <w:r>
        <w:rPr>
          <w:rFonts w:hint="eastAsia"/>
          <w:b/>
          <w:szCs w:val="21"/>
        </w:rPr>
        <w:t>任务</w:t>
      </w:r>
    </w:p>
    <w:p w14:paraId="4373CF48" w14:textId="77777777" w:rsidR="00F45820" w:rsidRDefault="00F45820">
      <w:pPr>
        <w:spacing w:line="360" w:lineRule="auto"/>
        <w:jc w:val="left"/>
      </w:pPr>
      <w:r>
        <w:rPr>
          <w:rFonts w:hint="eastAsia"/>
        </w:rPr>
        <w:t>要求完成一个大数</w:t>
      </w:r>
      <w:proofErr w:type="gramStart"/>
      <w:r>
        <w:rPr>
          <w:rFonts w:hint="eastAsia"/>
        </w:rPr>
        <w:t>据实时</w:t>
      </w:r>
      <w:proofErr w:type="gramEnd"/>
      <w:r>
        <w:rPr>
          <w:rFonts w:hint="eastAsia"/>
        </w:rPr>
        <w:t>计算分析系统，具体内容如下：</w:t>
      </w:r>
    </w:p>
    <w:p w14:paraId="4CE3CFBA" w14:textId="77777777" w:rsidR="00F45820" w:rsidRDefault="00F45820">
      <w:pPr>
        <w:spacing w:line="360" w:lineRule="auto"/>
        <w:rPr>
          <w:rFonts w:hint="eastAsia"/>
        </w:rPr>
      </w:pPr>
      <w:r>
        <w:rPr>
          <w:rFonts w:hint="eastAsia"/>
          <w:b/>
          <w:szCs w:val="21"/>
        </w:rPr>
        <w:t>任务：统计网站访问量系统</w:t>
      </w:r>
    </w:p>
    <w:p w14:paraId="5AA4F2DA" w14:textId="77777777" w:rsidR="00F45820" w:rsidRDefault="00F45820">
      <w:pPr>
        <w:spacing w:line="360" w:lineRule="auto"/>
        <w:ind w:firstLine="420"/>
        <w:jc w:val="left"/>
        <w:rPr>
          <w:rFonts w:hint="eastAsia"/>
        </w:rPr>
      </w:pPr>
      <w:r>
        <w:rPr>
          <w:rFonts w:hint="eastAsia"/>
        </w:rPr>
        <w:t>随着社会的发展，需要对各类网站的访问量进行统计分析，了解用户的使用习惯，以便指导网站发展，为用户提供优质服务。</w:t>
      </w:r>
      <w:r>
        <w:rPr>
          <w:rFonts w:hint="eastAsia"/>
        </w:rPr>
        <w:t xml:space="preserve"> </w:t>
      </w:r>
    </w:p>
    <w:p w14:paraId="05057EB3" w14:textId="77777777" w:rsidR="00F45820" w:rsidRDefault="00F45820">
      <w:pPr>
        <w:spacing w:line="360" w:lineRule="auto"/>
        <w:ind w:firstLine="420"/>
        <w:jc w:val="left"/>
        <w:rPr>
          <w:rFonts w:hint="eastAsia"/>
        </w:rPr>
      </w:pPr>
      <w:r>
        <w:rPr>
          <w:rFonts w:hint="eastAsia"/>
        </w:rPr>
        <w:t>本系统通过</w:t>
      </w:r>
      <w:r>
        <w:rPr>
          <w:rFonts w:hint="eastAsia"/>
        </w:rPr>
        <w:t>Hadoop</w:t>
      </w:r>
      <w:r>
        <w:rPr>
          <w:rFonts w:hint="eastAsia"/>
        </w:rPr>
        <w:t>的</w:t>
      </w:r>
      <w:r>
        <w:rPr>
          <w:rFonts w:hint="eastAsia"/>
        </w:rPr>
        <w:t>MapReduct</w:t>
      </w:r>
      <w:r>
        <w:rPr>
          <w:rFonts w:hint="eastAsia"/>
        </w:rPr>
        <w:t>分布式计算框架，对多个网站的多年来每日访问数据进行分析，统计其中的用户</w:t>
      </w:r>
      <w:r>
        <w:rPr>
          <w:rFonts w:hint="eastAsia"/>
        </w:rPr>
        <w:t>ip</w:t>
      </w:r>
      <w:r>
        <w:rPr>
          <w:rFonts w:hint="eastAsia"/>
        </w:rPr>
        <w:t>，用户所在地区，访问发生时间，访问目标地址，得出网站访问量热度排行，不同时间段内，各个网站访问流量峰值分析；各个网站的访问请求来源</w:t>
      </w:r>
      <w:r>
        <w:rPr>
          <w:rFonts w:hint="eastAsia"/>
        </w:rPr>
        <w:t>IP</w:t>
      </w:r>
      <w:r>
        <w:rPr>
          <w:rFonts w:hint="eastAsia"/>
        </w:rPr>
        <w:t>分布分析</w:t>
      </w:r>
      <w:r>
        <w:rPr>
          <w:rFonts w:hint="eastAsia"/>
        </w:rPr>
        <w:t>,</w:t>
      </w:r>
      <w:r>
        <w:rPr>
          <w:rFonts w:hint="eastAsia"/>
        </w:rPr>
        <w:t>最后通过</w:t>
      </w:r>
      <w:r>
        <w:rPr>
          <w:rFonts w:hint="eastAsia"/>
        </w:rPr>
        <w:t>echart</w:t>
      </w:r>
      <w:r>
        <w:rPr>
          <w:rFonts w:hint="eastAsia"/>
        </w:rPr>
        <w:t>或其他可视化工具在</w:t>
      </w:r>
      <w:r>
        <w:rPr>
          <w:rFonts w:hint="eastAsia"/>
        </w:rPr>
        <w:t>web</w:t>
      </w:r>
      <w:r>
        <w:rPr>
          <w:rFonts w:hint="eastAsia"/>
        </w:rPr>
        <w:t>页面上展现对应可视化数据。</w:t>
      </w:r>
    </w:p>
    <w:p w14:paraId="3EDA42EA" w14:textId="77777777" w:rsidR="00F45820" w:rsidRDefault="00F45820">
      <w:pPr>
        <w:spacing w:line="360" w:lineRule="auto"/>
        <w:ind w:firstLine="420"/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、首页（网站访问量热度排行分析）</w:t>
      </w:r>
    </w:p>
    <w:p w14:paraId="5645D316" w14:textId="77777777" w:rsidR="00F45820" w:rsidRDefault="00F45820">
      <w:pPr>
        <w:spacing w:line="360" w:lineRule="auto"/>
        <w:ind w:firstLine="420"/>
        <w:jc w:val="left"/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>、用户功能：</w:t>
      </w:r>
    </w:p>
    <w:p w14:paraId="4FBFE927" w14:textId="77777777" w:rsidR="00F45820" w:rsidRDefault="00F45820">
      <w:pPr>
        <w:spacing w:line="360" w:lineRule="auto"/>
        <w:ind w:firstLine="420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）提交分析任务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）查看分析任务状态</w:t>
      </w:r>
    </w:p>
    <w:p w14:paraId="1060682B" w14:textId="77777777" w:rsidR="00F45820" w:rsidRDefault="00F45820">
      <w:pPr>
        <w:spacing w:line="360" w:lineRule="auto"/>
        <w:ind w:firstLine="420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）查看分析任务处理结果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）查看任务结果数据可视化视图</w:t>
      </w:r>
    </w:p>
    <w:p w14:paraId="5D88FBC8" w14:textId="77777777" w:rsidR="00F45820" w:rsidRDefault="00F45820">
      <w:pPr>
        <w:spacing w:line="360" w:lineRule="auto"/>
        <w:ind w:firstLine="420"/>
        <w:jc w:val="lef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、管理员功能：</w:t>
      </w:r>
    </w:p>
    <w:p w14:paraId="6B301067" w14:textId="77777777" w:rsidR="00F45820" w:rsidRDefault="00F45820" w:rsidP="00593A97">
      <w:pPr>
        <w:spacing w:line="360" w:lineRule="auto"/>
        <w:ind w:firstLine="420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）用户管理</w:t>
      </w:r>
      <w:r w:rsidR="00593A97">
        <w:rPr>
          <w:rFonts w:hint="eastAsia"/>
        </w:rPr>
        <w:t xml:space="preserve"> </w:t>
      </w:r>
      <w:r w:rsidR="00593A97">
        <w:t xml:space="preserve">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）任务管理</w:t>
      </w:r>
    </w:p>
    <w:p w14:paraId="2DF23D13" w14:textId="77777777" w:rsidR="00F45820" w:rsidRDefault="00F45820" w:rsidP="00593A97">
      <w:pPr>
        <w:spacing w:line="360" w:lineRule="auto"/>
        <w:ind w:firstLine="420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）数据管理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）分析缓存数据管理</w:t>
      </w:r>
      <w:r>
        <w:rPr>
          <w:rFonts w:hint="eastAsia"/>
        </w:rPr>
        <w:t xml:space="preserve">  </w:t>
      </w:r>
    </w:p>
    <w:p w14:paraId="411DCCE8" w14:textId="77777777" w:rsidR="00F45820" w:rsidRDefault="00F45820">
      <w:pPr>
        <w:rPr>
          <w:b/>
          <w:szCs w:val="21"/>
        </w:rPr>
      </w:pPr>
      <w:r>
        <w:rPr>
          <w:rFonts w:hint="eastAsia"/>
          <w:b/>
          <w:szCs w:val="21"/>
        </w:rPr>
        <w:t xml:space="preserve">3.1.3 </w:t>
      </w:r>
      <w:r>
        <w:rPr>
          <w:rFonts w:hint="eastAsia"/>
          <w:b/>
          <w:szCs w:val="21"/>
        </w:rPr>
        <w:t>技术</w:t>
      </w:r>
      <w:proofErr w:type="gramStart"/>
      <w:r>
        <w:rPr>
          <w:rFonts w:hint="eastAsia"/>
          <w:b/>
          <w:szCs w:val="21"/>
        </w:rPr>
        <w:t>栈</w:t>
      </w:r>
      <w:proofErr w:type="gramEnd"/>
    </w:p>
    <w:p w14:paraId="2F4AB34E" w14:textId="77777777" w:rsidR="00F45820" w:rsidRDefault="00F45820">
      <w:pPr>
        <w:rPr>
          <w:rFonts w:hint="eastAsia"/>
          <w:b/>
          <w:szCs w:val="21"/>
        </w:rPr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"https://picx.zhimg.com/70/v2-7b0db55b99bbae5808c47624887e2108_1440w.image?source=172ae18b&amp;biz_tag=Post"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pict w14:anchorId="4946AA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2" o:spid="_x0000_i1025" type="#_x0000_t75" alt="IMG_256" style="width:460.25pt;height:231.95pt;mso-position-horizontal-relative:page;mso-position-vertical-relative:page">
            <v:imagedata r:id="rId6" r:href="rId7"/>
          </v:shape>
        </w:pict>
      </w:r>
      <w:r>
        <w:rPr>
          <w:rFonts w:ascii="宋体" w:hAnsi="宋体" w:cs="宋体"/>
          <w:sz w:val="24"/>
        </w:rPr>
        <w:fldChar w:fldCharType="end"/>
      </w:r>
    </w:p>
    <w:p w14:paraId="5FCD74B3" w14:textId="77777777" w:rsidR="00F45820" w:rsidRDefault="00F45820">
      <w:pPr>
        <w:rPr>
          <w:rFonts w:hint="eastAsia"/>
        </w:rPr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"https://img-blog.csdnimg.cn/img_convert/a9742fff206449f0aa30fa67b481760a.png"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pict w14:anchorId="36F6FF41">
          <v:shape id="图片 13" o:spid="_x0000_i1026" type="#_x0000_t75" alt="IMG_256" style="width:437.45pt;height:278.45pt;mso-position-horizontal-relative:page;mso-position-vertical-relative:page">
            <v:imagedata r:id="rId8" r:href="rId9"/>
          </v:shape>
        </w:pict>
      </w:r>
      <w:r>
        <w:rPr>
          <w:rFonts w:ascii="宋体" w:hAnsi="宋体" w:cs="宋体"/>
          <w:sz w:val="24"/>
        </w:rPr>
        <w:fldChar w:fldCharType="end"/>
      </w:r>
    </w:p>
    <w:p w14:paraId="6802EE29" w14:textId="77777777" w:rsidR="00F45820" w:rsidRDefault="00F45820">
      <w:pPr>
        <w:spacing w:line="360" w:lineRule="auto"/>
        <w:rPr>
          <w:rFonts w:hint="eastAsia"/>
          <w:b/>
          <w:szCs w:val="21"/>
        </w:rPr>
      </w:pPr>
    </w:p>
    <w:p w14:paraId="537793C1" w14:textId="77777777" w:rsidR="00F45820" w:rsidRDefault="00F45820">
      <w:pPr>
        <w:spacing w:line="360" w:lineRule="auto"/>
        <w:ind w:firstLine="420"/>
        <w:rPr>
          <w:szCs w:val="21"/>
        </w:rPr>
      </w:pPr>
    </w:p>
    <w:p w14:paraId="2D6C2C6E" w14:textId="77777777" w:rsidR="00F45820" w:rsidRDefault="00F45820">
      <w:pPr>
        <w:pStyle w:val="2"/>
        <w:rPr>
          <w:rFonts w:hint="eastAsia"/>
        </w:rPr>
      </w:pPr>
      <w:r>
        <w:rPr>
          <w:rFonts w:hint="eastAsia"/>
        </w:rPr>
        <w:lastRenderedPageBreak/>
        <w:t>四、考评方式</w:t>
      </w:r>
    </w:p>
    <w:p w14:paraId="29F13F38" w14:textId="77777777" w:rsidR="00F45820" w:rsidRDefault="00F45820">
      <w:pPr>
        <w:rPr>
          <w:szCs w:val="21"/>
        </w:rPr>
      </w:pPr>
      <w:r>
        <w:rPr>
          <w:rFonts w:hint="eastAsia"/>
          <w:szCs w:val="21"/>
        </w:rPr>
        <w:t>要求学生每人任选一题完成，项目评分点如下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795"/>
        <w:gridCol w:w="6090"/>
      </w:tblGrid>
      <w:tr w:rsidR="00F45820" w14:paraId="6290EE8C" w14:textId="77777777">
        <w:trPr>
          <w:trHeight w:val="497"/>
          <w:jc w:val="center"/>
        </w:trPr>
        <w:tc>
          <w:tcPr>
            <w:tcW w:w="1707" w:type="dxa"/>
            <w:vAlign w:val="center"/>
          </w:tcPr>
          <w:p w14:paraId="27131738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评分点</w:t>
            </w:r>
          </w:p>
        </w:tc>
        <w:tc>
          <w:tcPr>
            <w:tcW w:w="795" w:type="dxa"/>
            <w:vAlign w:val="center"/>
          </w:tcPr>
          <w:p w14:paraId="226E8AF3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分数</w:t>
            </w:r>
          </w:p>
        </w:tc>
        <w:tc>
          <w:tcPr>
            <w:tcW w:w="6090" w:type="dxa"/>
            <w:vAlign w:val="center"/>
          </w:tcPr>
          <w:p w14:paraId="05D54A52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说明</w:t>
            </w:r>
          </w:p>
        </w:tc>
      </w:tr>
      <w:tr w:rsidR="00F45820" w14:paraId="151D7070" w14:textId="77777777">
        <w:trPr>
          <w:jc w:val="center"/>
        </w:trPr>
        <w:tc>
          <w:tcPr>
            <w:tcW w:w="1707" w:type="dxa"/>
            <w:vAlign w:val="center"/>
          </w:tcPr>
          <w:p w14:paraId="6D1C6AFD" w14:textId="77777777" w:rsidR="00F45820" w:rsidRDefault="00F45820">
            <w:pPr>
              <w:pStyle w:val="a4"/>
              <w:ind w:firstLine="0"/>
              <w:rPr>
                <w:rFonts w:ascii="宋体" w:hAnsi="宋体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搭建项目服务</w:t>
            </w:r>
          </w:p>
        </w:tc>
        <w:tc>
          <w:tcPr>
            <w:tcW w:w="795" w:type="dxa"/>
            <w:vAlign w:val="center"/>
          </w:tcPr>
          <w:p w14:paraId="76416EF5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5</w:t>
            </w:r>
          </w:p>
        </w:tc>
        <w:tc>
          <w:tcPr>
            <w:tcW w:w="6090" w:type="dxa"/>
            <w:vAlign w:val="center"/>
          </w:tcPr>
          <w:p w14:paraId="474AA15E" w14:textId="77777777" w:rsidR="00F45820" w:rsidRDefault="00F45820">
            <w:pPr>
              <w:pStyle w:val="a4"/>
              <w:ind w:firstLine="0"/>
              <w:jc w:val="left"/>
              <w:rPr>
                <w:rFonts w:ascii="宋体" w:hAnsi="宋体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只需设计分布式建设方案</w:t>
            </w:r>
          </w:p>
        </w:tc>
      </w:tr>
      <w:tr w:rsidR="00F45820" w14:paraId="3B3AC739" w14:textId="77777777">
        <w:trPr>
          <w:trHeight w:val="90"/>
          <w:jc w:val="center"/>
        </w:trPr>
        <w:tc>
          <w:tcPr>
            <w:tcW w:w="1707" w:type="dxa"/>
            <w:vAlign w:val="center"/>
          </w:tcPr>
          <w:p w14:paraId="256F31A3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工程测试</w:t>
            </w:r>
          </w:p>
        </w:tc>
        <w:tc>
          <w:tcPr>
            <w:tcW w:w="795" w:type="dxa"/>
            <w:vAlign w:val="center"/>
          </w:tcPr>
          <w:p w14:paraId="35CFEF7D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5</w:t>
            </w:r>
          </w:p>
        </w:tc>
        <w:tc>
          <w:tcPr>
            <w:tcW w:w="6090" w:type="dxa"/>
            <w:vAlign w:val="center"/>
          </w:tcPr>
          <w:p w14:paraId="05236DDF" w14:textId="77777777" w:rsidR="00F45820" w:rsidRDefault="00F45820">
            <w:pPr>
              <w:pStyle w:val="a4"/>
              <w:ind w:firstLine="0"/>
              <w:jc w:val="left"/>
              <w:rPr>
                <w:rFonts w:ascii="宋体" w:hAnsi="宋体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MapReduce开发环境搭建</w:t>
            </w:r>
          </w:p>
        </w:tc>
      </w:tr>
      <w:tr w:rsidR="00F45820" w14:paraId="71281263" w14:textId="77777777">
        <w:trPr>
          <w:trHeight w:val="287"/>
          <w:jc w:val="center"/>
        </w:trPr>
        <w:tc>
          <w:tcPr>
            <w:tcW w:w="1707" w:type="dxa"/>
            <w:vAlign w:val="center"/>
          </w:tcPr>
          <w:p w14:paraId="58F9ACEC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代码开发</w:t>
            </w:r>
          </w:p>
        </w:tc>
        <w:tc>
          <w:tcPr>
            <w:tcW w:w="795" w:type="dxa"/>
            <w:vAlign w:val="center"/>
          </w:tcPr>
          <w:p w14:paraId="7D6BC40E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40</w:t>
            </w:r>
          </w:p>
        </w:tc>
        <w:tc>
          <w:tcPr>
            <w:tcW w:w="6090" w:type="dxa"/>
            <w:vAlign w:val="center"/>
          </w:tcPr>
          <w:p w14:paraId="2A4D43A0" w14:textId="77777777" w:rsidR="00F45820" w:rsidRDefault="00F45820">
            <w:pPr>
              <w:pStyle w:val="a4"/>
              <w:ind w:firstLine="0"/>
              <w:jc w:val="left"/>
              <w:rPr>
                <w:rFonts w:ascii="宋体" w:hAnsi="宋体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完成功能代码</w:t>
            </w:r>
          </w:p>
        </w:tc>
      </w:tr>
      <w:tr w:rsidR="00F45820" w14:paraId="0C41A641" w14:textId="77777777">
        <w:trPr>
          <w:jc w:val="center"/>
        </w:trPr>
        <w:tc>
          <w:tcPr>
            <w:tcW w:w="1707" w:type="dxa"/>
            <w:vAlign w:val="center"/>
          </w:tcPr>
          <w:p w14:paraId="295641D3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编码规范</w:t>
            </w:r>
          </w:p>
        </w:tc>
        <w:tc>
          <w:tcPr>
            <w:tcW w:w="795" w:type="dxa"/>
            <w:vAlign w:val="center"/>
          </w:tcPr>
          <w:p w14:paraId="6D27F7D1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5</w:t>
            </w:r>
          </w:p>
        </w:tc>
        <w:tc>
          <w:tcPr>
            <w:tcW w:w="6090" w:type="dxa"/>
            <w:vAlign w:val="center"/>
          </w:tcPr>
          <w:p w14:paraId="315B07A9" w14:textId="77777777" w:rsidR="00F45820" w:rsidRDefault="00F45820">
            <w:pPr>
              <w:pStyle w:val="a4"/>
              <w:ind w:firstLine="0"/>
              <w:jc w:val="left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各种命名符合规范，必要注释</w:t>
            </w:r>
          </w:p>
        </w:tc>
      </w:tr>
      <w:tr w:rsidR="00F45820" w14:paraId="21D1F320" w14:textId="77777777">
        <w:trPr>
          <w:jc w:val="center"/>
        </w:trPr>
        <w:tc>
          <w:tcPr>
            <w:tcW w:w="1707" w:type="dxa"/>
            <w:vAlign w:val="center"/>
          </w:tcPr>
          <w:p w14:paraId="4D93C682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项目整体</w:t>
            </w:r>
          </w:p>
        </w:tc>
        <w:tc>
          <w:tcPr>
            <w:tcW w:w="795" w:type="dxa"/>
            <w:vAlign w:val="center"/>
          </w:tcPr>
          <w:p w14:paraId="39333A3A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15</w:t>
            </w:r>
          </w:p>
        </w:tc>
        <w:tc>
          <w:tcPr>
            <w:tcW w:w="6090" w:type="dxa"/>
            <w:vAlign w:val="center"/>
          </w:tcPr>
          <w:p w14:paraId="7D4D841B" w14:textId="77777777" w:rsidR="00F45820" w:rsidRDefault="00F45820">
            <w:pPr>
              <w:pStyle w:val="a4"/>
              <w:ind w:firstLine="0"/>
              <w:jc w:val="left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项目正常运行部署，业务板块基本正常，设计功能整体实现</w:t>
            </w:r>
          </w:p>
        </w:tc>
      </w:tr>
      <w:tr w:rsidR="00F45820" w14:paraId="13E322E3" w14:textId="77777777">
        <w:trPr>
          <w:jc w:val="center"/>
        </w:trPr>
        <w:tc>
          <w:tcPr>
            <w:tcW w:w="1707" w:type="dxa"/>
            <w:vAlign w:val="center"/>
          </w:tcPr>
          <w:p w14:paraId="0E68DB16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课程设计报告</w:t>
            </w:r>
          </w:p>
        </w:tc>
        <w:tc>
          <w:tcPr>
            <w:tcW w:w="795" w:type="dxa"/>
            <w:vAlign w:val="center"/>
          </w:tcPr>
          <w:p w14:paraId="67A980E7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30</w:t>
            </w:r>
          </w:p>
        </w:tc>
        <w:tc>
          <w:tcPr>
            <w:tcW w:w="6090" w:type="dxa"/>
            <w:vAlign w:val="center"/>
          </w:tcPr>
          <w:p w14:paraId="6CC31AAC" w14:textId="77777777" w:rsidR="00F45820" w:rsidRDefault="00F45820">
            <w:pPr>
              <w:pStyle w:val="a4"/>
              <w:ind w:firstLine="0"/>
              <w:jc w:val="left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kern w:val="2"/>
                <w:sz w:val="21"/>
                <w:szCs w:val="21"/>
              </w:rPr>
              <w:t>符合一般论文格式规范。</w:t>
            </w:r>
          </w:p>
        </w:tc>
      </w:tr>
      <w:tr w:rsidR="00F45820" w14:paraId="2DCF9602" w14:textId="77777777">
        <w:trPr>
          <w:jc w:val="center"/>
        </w:trPr>
        <w:tc>
          <w:tcPr>
            <w:tcW w:w="1707" w:type="dxa"/>
            <w:vAlign w:val="center"/>
          </w:tcPr>
          <w:p w14:paraId="0BBE0F3F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/>
                <w:bCs/>
                <w:kern w:val="2"/>
                <w:sz w:val="21"/>
                <w:szCs w:val="21"/>
              </w:rPr>
            </w:pPr>
          </w:p>
        </w:tc>
        <w:tc>
          <w:tcPr>
            <w:tcW w:w="795" w:type="dxa"/>
            <w:vAlign w:val="center"/>
          </w:tcPr>
          <w:p w14:paraId="155BA0E2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/>
                <w:bCs/>
                <w:kern w:val="2"/>
                <w:sz w:val="21"/>
                <w:szCs w:val="21"/>
              </w:rPr>
            </w:pPr>
          </w:p>
        </w:tc>
        <w:tc>
          <w:tcPr>
            <w:tcW w:w="6090" w:type="dxa"/>
            <w:vAlign w:val="center"/>
          </w:tcPr>
          <w:p w14:paraId="7737AC08" w14:textId="77777777" w:rsidR="00F45820" w:rsidRDefault="00F45820">
            <w:pPr>
              <w:pStyle w:val="a4"/>
              <w:ind w:firstLine="0"/>
              <w:jc w:val="left"/>
              <w:rPr>
                <w:rFonts w:ascii="宋体" w:hAnsi="宋体"/>
                <w:bCs/>
                <w:kern w:val="2"/>
                <w:sz w:val="21"/>
                <w:szCs w:val="21"/>
              </w:rPr>
            </w:pPr>
          </w:p>
        </w:tc>
      </w:tr>
      <w:tr w:rsidR="00F45820" w14:paraId="7B5CB3F1" w14:textId="77777777">
        <w:trPr>
          <w:jc w:val="center"/>
        </w:trPr>
        <w:tc>
          <w:tcPr>
            <w:tcW w:w="1707" w:type="dxa"/>
            <w:vAlign w:val="center"/>
          </w:tcPr>
          <w:p w14:paraId="0FBAA22C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95" w:type="dxa"/>
            <w:vAlign w:val="center"/>
          </w:tcPr>
          <w:p w14:paraId="05EC247D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6090" w:type="dxa"/>
            <w:vAlign w:val="center"/>
          </w:tcPr>
          <w:p w14:paraId="4F409338" w14:textId="77777777" w:rsidR="00F45820" w:rsidRDefault="00F45820">
            <w:pPr>
              <w:pStyle w:val="a4"/>
              <w:ind w:firstLine="0"/>
              <w:jc w:val="left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</w:p>
        </w:tc>
      </w:tr>
      <w:tr w:rsidR="00F45820" w14:paraId="4AD938A7" w14:textId="77777777">
        <w:trPr>
          <w:jc w:val="center"/>
        </w:trPr>
        <w:tc>
          <w:tcPr>
            <w:tcW w:w="1707" w:type="dxa"/>
            <w:vAlign w:val="center"/>
          </w:tcPr>
          <w:p w14:paraId="2E701445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95" w:type="dxa"/>
            <w:vAlign w:val="center"/>
          </w:tcPr>
          <w:p w14:paraId="1CC66E50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/>
                <w:bCs/>
                <w:kern w:val="2"/>
                <w:sz w:val="21"/>
                <w:szCs w:val="21"/>
              </w:rPr>
            </w:pPr>
          </w:p>
        </w:tc>
        <w:tc>
          <w:tcPr>
            <w:tcW w:w="6090" w:type="dxa"/>
            <w:vAlign w:val="center"/>
          </w:tcPr>
          <w:p w14:paraId="0382C556" w14:textId="77777777" w:rsidR="00F45820" w:rsidRDefault="00F45820">
            <w:pPr>
              <w:pStyle w:val="a4"/>
              <w:ind w:firstLine="0"/>
              <w:jc w:val="left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</w:p>
        </w:tc>
      </w:tr>
      <w:tr w:rsidR="00F45820" w14:paraId="0796E551" w14:textId="77777777">
        <w:trPr>
          <w:jc w:val="center"/>
        </w:trPr>
        <w:tc>
          <w:tcPr>
            <w:tcW w:w="1707" w:type="dxa"/>
            <w:vAlign w:val="center"/>
          </w:tcPr>
          <w:p w14:paraId="0A5F324B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95" w:type="dxa"/>
            <w:vAlign w:val="center"/>
          </w:tcPr>
          <w:p w14:paraId="01190FA3" w14:textId="77777777" w:rsidR="00F45820" w:rsidRDefault="00F45820">
            <w:pPr>
              <w:pStyle w:val="a4"/>
              <w:ind w:firstLine="0"/>
              <w:jc w:val="center"/>
              <w:rPr>
                <w:rFonts w:ascii="宋体" w:hAnsi="宋体"/>
                <w:bCs/>
                <w:kern w:val="2"/>
                <w:sz w:val="21"/>
                <w:szCs w:val="21"/>
              </w:rPr>
            </w:pPr>
          </w:p>
        </w:tc>
        <w:tc>
          <w:tcPr>
            <w:tcW w:w="6090" w:type="dxa"/>
            <w:vAlign w:val="center"/>
          </w:tcPr>
          <w:p w14:paraId="39799005" w14:textId="77777777" w:rsidR="00F45820" w:rsidRDefault="00F45820">
            <w:pPr>
              <w:pStyle w:val="a4"/>
              <w:ind w:firstLine="0"/>
              <w:jc w:val="left"/>
              <w:rPr>
                <w:rFonts w:ascii="宋体" w:hAnsi="宋体" w:hint="eastAsia"/>
                <w:bCs/>
                <w:kern w:val="2"/>
                <w:sz w:val="21"/>
                <w:szCs w:val="21"/>
              </w:rPr>
            </w:pPr>
          </w:p>
        </w:tc>
      </w:tr>
    </w:tbl>
    <w:p w14:paraId="42E7F6AB" w14:textId="77777777" w:rsidR="00F45820" w:rsidRDefault="00F45820">
      <w:pPr>
        <w:rPr>
          <w:rFonts w:hint="eastAsia"/>
        </w:rPr>
      </w:pPr>
    </w:p>
    <w:p w14:paraId="57EED855" w14:textId="77777777" w:rsidR="00F45820" w:rsidRDefault="00F45820">
      <w:pPr>
        <w:pStyle w:val="2"/>
        <w:rPr>
          <w:rFonts w:hint="eastAsia"/>
        </w:rPr>
      </w:pPr>
      <w:r>
        <w:rPr>
          <w:rFonts w:hint="eastAsia"/>
        </w:rPr>
        <w:t>五、交付清单</w:t>
      </w: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1234"/>
        <w:gridCol w:w="2410"/>
        <w:gridCol w:w="2409"/>
        <w:gridCol w:w="1043"/>
      </w:tblGrid>
      <w:tr w:rsidR="00F45820" w14:paraId="56FDA67E" w14:textId="77777777">
        <w:tc>
          <w:tcPr>
            <w:tcW w:w="658" w:type="dxa"/>
            <w:shd w:val="clear" w:color="auto" w:fill="8DB3E2"/>
            <w:vAlign w:val="center"/>
          </w:tcPr>
          <w:p w14:paraId="00EE2966" w14:textId="77777777" w:rsidR="00F45820" w:rsidRDefault="00F4582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3644" w:type="dxa"/>
            <w:gridSpan w:val="2"/>
            <w:shd w:val="clear" w:color="auto" w:fill="8DB3E2"/>
          </w:tcPr>
          <w:p w14:paraId="4BB6CC7A" w14:textId="77777777" w:rsidR="00F45820" w:rsidRDefault="00F4582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阶段目标</w:t>
            </w:r>
          </w:p>
        </w:tc>
        <w:tc>
          <w:tcPr>
            <w:tcW w:w="2409" w:type="dxa"/>
            <w:shd w:val="clear" w:color="auto" w:fill="8DB3E2"/>
            <w:vAlign w:val="center"/>
          </w:tcPr>
          <w:p w14:paraId="3ECF346C" w14:textId="77777777" w:rsidR="00F45820" w:rsidRDefault="00F4582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提交物</w:t>
            </w:r>
          </w:p>
        </w:tc>
        <w:tc>
          <w:tcPr>
            <w:tcW w:w="1043" w:type="dxa"/>
            <w:shd w:val="clear" w:color="auto" w:fill="8DB3E2"/>
            <w:vAlign w:val="center"/>
          </w:tcPr>
          <w:p w14:paraId="2E1AD8D8" w14:textId="77777777" w:rsidR="00F45820" w:rsidRDefault="00F4582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提交人</w:t>
            </w:r>
          </w:p>
        </w:tc>
      </w:tr>
      <w:tr w:rsidR="00F45820" w14:paraId="5B461BCD" w14:textId="77777777">
        <w:trPr>
          <w:trHeight w:val="135"/>
        </w:trPr>
        <w:tc>
          <w:tcPr>
            <w:tcW w:w="658" w:type="dxa"/>
            <w:vAlign w:val="center"/>
          </w:tcPr>
          <w:p w14:paraId="5BE90950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1</w:t>
            </w:r>
          </w:p>
        </w:tc>
        <w:tc>
          <w:tcPr>
            <w:tcW w:w="1234" w:type="dxa"/>
            <w:vAlign w:val="center"/>
          </w:tcPr>
          <w:p w14:paraId="16171E3A" w14:textId="77777777" w:rsidR="00F45820" w:rsidRDefault="00F45820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课程设计报告</w:t>
            </w:r>
          </w:p>
        </w:tc>
        <w:tc>
          <w:tcPr>
            <w:tcW w:w="2410" w:type="dxa"/>
            <w:vAlign w:val="center"/>
          </w:tcPr>
          <w:p w14:paraId="0FEF5A95" w14:textId="77777777" w:rsidR="00F45820" w:rsidRDefault="00F458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手写课程报告</w:t>
            </w:r>
            <w:r w:rsidR="00593A97">
              <w:rPr>
                <w:rFonts w:ascii="微软雅黑" w:eastAsia="微软雅黑" w:hAnsi="微软雅黑" w:hint="eastAsia"/>
                <w:sz w:val="16"/>
                <w:szCs w:val="16"/>
              </w:rPr>
              <w:t>书</w:t>
            </w:r>
          </w:p>
        </w:tc>
        <w:tc>
          <w:tcPr>
            <w:tcW w:w="2409" w:type="dxa"/>
            <w:vAlign w:val="center"/>
          </w:tcPr>
          <w:p w14:paraId="6C72D2DA" w14:textId="77777777" w:rsidR="00F45820" w:rsidRDefault="00F45820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课程报告书</w:t>
            </w:r>
          </w:p>
        </w:tc>
        <w:tc>
          <w:tcPr>
            <w:tcW w:w="1043" w:type="dxa"/>
            <w:vAlign w:val="center"/>
          </w:tcPr>
          <w:p w14:paraId="0C0FF567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学生</w:t>
            </w:r>
          </w:p>
        </w:tc>
      </w:tr>
      <w:tr w:rsidR="00F45820" w14:paraId="3E2330A1" w14:textId="77777777">
        <w:trPr>
          <w:trHeight w:val="135"/>
        </w:trPr>
        <w:tc>
          <w:tcPr>
            <w:tcW w:w="658" w:type="dxa"/>
            <w:vAlign w:val="center"/>
          </w:tcPr>
          <w:p w14:paraId="2BA567D5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038D207D" w14:textId="77777777" w:rsidR="00F45820" w:rsidRDefault="00F45820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项目需求分析</w:t>
            </w:r>
          </w:p>
        </w:tc>
        <w:tc>
          <w:tcPr>
            <w:tcW w:w="2410" w:type="dxa"/>
            <w:vAlign w:val="center"/>
          </w:tcPr>
          <w:p w14:paraId="5824012C" w14:textId="77777777" w:rsidR="00F45820" w:rsidRDefault="00F458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熟悉企业系统设计文档规范和系统设计工具，掌握设计方法，提交系统设计说明书</w:t>
            </w:r>
          </w:p>
        </w:tc>
        <w:tc>
          <w:tcPr>
            <w:tcW w:w="2409" w:type="dxa"/>
            <w:vAlign w:val="center"/>
          </w:tcPr>
          <w:tbl>
            <w:tblPr>
              <w:tblW w:w="0" w:type="auto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606"/>
              <w:gridCol w:w="1554"/>
            </w:tblGrid>
            <w:tr w:rsidR="00F45820" w14:paraId="480E8914" w14:textId="77777777">
              <w:trPr>
                <w:trHeight w:val="1291"/>
              </w:trPr>
              <w:tc>
                <w:tcPr>
                  <w:tcW w:w="606" w:type="dxa"/>
                </w:tcPr>
                <w:p w14:paraId="784DE3CD" w14:textId="77777777" w:rsidR="00F45820" w:rsidRDefault="00F45820">
                  <w:pPr>
                    <w:rPr>
                      <w:rFonts w:ascii="微软雅黑" w:eastAsia="微软雅黑" w:hAnsi="微软雅黑"/>
                      <w:sz w:val="16"/>
                      <w:szCs w:val="16"/>
                    </w:rPr>
                  </w:pPr>
                  <w:r>
                    <w:rPr>
                      <w:rFonts w:ascii="微软雅黑" w:eastAsia="微软雅黑" w:hAnsi="微软雅黑"/>
                      <w:sz w:val="16"/>
                      <w:szCs w:val="16"/>
                      <w:lang w:val="en-US" w:eastAsia="zh-CN"/>
                    </w:rPr>
                    <w:pict w14:anchorId="3CAB397B">
                      <v:shape id="图片 30" o:spid="_x0000_i1027" type="#_x0000_t75" alt="db" style="width:18.7pt;height:17.75pt;mso-position-horizontal-relative:page;mso-position-vertical-relative:page">
                        <v:imagedata r:id="rId10" o:title="db"/>
                      </v:shape>
                    </w:pict>
                  </w:r>
                </w:p>
              </w:tc>
              <w:tc>
                <w:tcPr>
                  <w:tcW w:w="1554" w:type="dxa"/>
                  <w:vAlign w:val="center"/>
                </w:tcPr>
                <w:p w14:paraId="5F29221D" w14:textId="77777777" w:rsidR="00F45820" w:rsidRDefault="00F45820">
                  <w:pPr>
                    <w:rPr>
                      <w:rFonts w:ascii="微软雅黑" w:eastAsia="微软雅黑" w:hAnsi="微软雅黑"/>
                      <w:sz w:val="16"/>
                      <w:szCs w:val="16"/>
                    </w:rPr>
                  </w:pPr>
                  <w:r>
                    <w:rPr>
                      <w:rFonts w:ascii="微软雅黑" w:eastAsia="微软雅黑" w:hAnsi="微软雅黑" w:hint="eastAsia"/>
                      <w:sz w:val="16"/>
                      <w:szCs w:val="16"/>
                    </w:rPr>
                    <w:t>项目需求分析文档</w:t>
                  </w:r>
                </w:p>
              </w:tc>
            </w:tr>
          </w:tbl>
          <w:p w14:paraId="70AD963C" w14:textId="77777777" w:rsidR="00F45820" w:rsidRDefault="00F45820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</w:p>
        </w:tc>
        <w:tc>
          <w:tcPr>
            <w:tcW w:w="1043" w:type="dxa"/>
            <w:vAlign w:val="center"/>
          </w:tcPr>
          <w:p w14:paraId="4E69710F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学生</w:t>
            </w:r>
          </w:p>
        </w:tc>
      </w:tr>
      <w:tr w:rsidR="00F45820" w14:paraId="01FF7ACB" w14:textId="77777777">
        <w:trPr>
          <w:trHeight w:val="135"/>
        </w:trPr>
        <w:tc>
          <w:tcPr>
            <w:tcW w:w="658" w:type="dxa"/>
            <w:vAlign w:val="center"/>
          </w:tcPr>
          <w:p w14:paraId="670D64B5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1234" w:type="dxa"/>
            <w:vAlign w:val="center"/>
          </w:tcPr>
          <w:p w14:paraId="07DD53E4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项目源码</w:t>
            </w:r>
          </w:p>
        </w:tc>
        <w:tc>
          <w:tcPr>
            <w:tcW w:w="2410" w:type="dxa"/>
            <w:vAlign w:val="center"/>
          </w:tcPr>
          <w:p w14:paraId="50E80707" w14:textId="77777777" w:rsidR="00F45820" w:rsidRDefault="00F45820">
            <w:pPr>
              <w:rPr>
                <w:rFonts w:ascii="微软雅黑" w:eastAsia="微软雅黑" w:hAnsi="微软雅黑" w:hint="eastAsia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提交实现的效果代码，每个人需要提交代码的完整版</w:t>
            </w:r>
          </w:p>
        </w:tc>
        <w:tc>
          <w:tcPr>
            <w:tcW w:w="2409" w:type="dxa"/>
            <w:vAlign w:val="center"/>
          </w:tcPr>
          <w:p w14:paraId="70627008" w14:textId="77777777" w:rsidR="00F45820" w:rsidRDefault="00F45820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项目源码</w:t>
            </w:r>
          </w:p>
        </w:tc>
        <w:tc>
          <w:tcPr>
            <w:tcW w:w="1043" w:type="dxa"/>
            <w:vAlign w:val="center"/>
          </w:tcPr>
          <w:p w14:paraId="0B70D09B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学生</w:t>
            </w:r>
          </w:p>
        </w:tc>
      </w:tr>
      <w:tr w:rsidR="00F45820" w14:paraId="32ACC906" w14:textId="77777777">
        <w:trPr>
          <w:trHeight w:val="135"/>
        </w:trPr>
        <w:tc>
          <w:tcPr>
            <w:tcW w:w="658" w:type="dxa"/>
            <w:vAlign w:val="center"/>
          </w:tcPr>
          <w:p w14:paraId="41165EDD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1234" w:type="dxa"/>
            <w:vAlign w:val="center"/>
          </w:tcPr>
          <w:p w14:paraId="12422912" w14:textId="77777777" w:rsidR="00F45820" w:rsidRDefault="00F458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答辩ppt</w:t>
            </w:r>
          </w:p>
        </w:tc>
        <w:tc>
          <w:tcPr>
            <w:tcW w:w="2410" w:type="dxa"/>
            <w:vAlign w:val="center"/>
          </w:tcPr>
          <w:p w14:paraId="0F2E476C" w14:textId="77777777" w:rsidR="00F45820" w:rsidRDefault="00F458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个人准备项目答辩PPT</w:t>
            </w:r>
          </w:p>
        </w:tc>
        <w:tc>
          <w:tcPr>
            <w:tcW w:w="2409" w:type="dxa"/>
            <w:vAlign w:val="center"/>
          </w:tcPr>
          <w:p w14:paraId="7D76B054" w14:textId="77777777" w:rsidR="00F45820" w:rsidRDefault="00F45820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答辩PPT</w:t>
            </w:r>
          </w:p>
        </w:tc>
        <w:tc>
          <w:tcPr>
            <w:tcW w:w="1043" w:type="dxa"/>
            <w:vAlign w:val="center"/>
          </w:tcPr>
          <w:p w14:paraId="4D578C43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学生</w:t>
            </w:r>
          </w:p>
        </w:tc>
      </w:tr>
      <w:tr w:rsidR="00F45820" w14:paraId="364DBEF7" w14:textId="77777777">
        <w:trPr>
          <w:trHeight w:val="135"/>
        </w:trPr>
        <w:tc>
          <w:tcPr>
            <w:tcW w:w="658" w:type="dxa"/>
            <w:vAlign w:val="center"/>
          </w:tcPr>
          <w:p w14:paraId="29A8A720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</w:p>
        </w:tc>
        <w:tc>
          <w:tcPr>
            <w:tcW w:w="1234" w:type="dxa"/>
            <w:vAlign w:val="center"/>
          </w:tcPr>
          <w:p w14:paraId="46203617" w14:textId="77777777" w:rsidR="00F45820" w:rsidRDefault="00F458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答辩视频</w:t>
            </w:r>
          </w:p>
        </w:tc>
        <w:tc>
          <w:tcPr>
            <w:tcW w:w="2410" w:type="dxa"/>
            <w:vAlign w:val="center"/>
          </w:tcPr>
          <w:p w14:paraId="5CC7E46C" w14:textId="77777777" w:rsidR="00F45820" w:rsidRDefault="00F458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个人提交项目介绍视频，不少于3分钟，不长于5分钟</w:t>
            </w:r>
          </w:p>
        </w:tc>
        <w:tc>
          <w:tcPr>
            <w:tcW w:w="2409" w:type="dxa"/>
            <w:vAlign w:val="center"/>
          </w:tcPr>
          <w:p w14:paraId="7B92FBCA" w14:textId="77777777" w:rsidR="00F45820" w:rsidRDefault="00F45820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MP4格式视频文件</w:t>
            </w:r>
          </w:p>
        </w:tc>
        <w:tc>
          <w:tcPr>
            <w:tcW w:w="1043" w:type="dxa"/>
            <w:vAlign w:val="center"/>
          </w:tcPr>
          <w:p w14:paraId="50D27E8D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学生</w:t>
            </w:r>
          </w:p>
        </w:tc>
      </w:tr>
      <w:tr w:rsidR="00F45820" w14:paraId="185CBC2E" w14:textId="77777777">
        <w:trPr>
          <w:trHeight w:val="1473"/>
        </w:trPr>
        <w:tc>
          <w:tcPr>
            <w:tcW w:w="658" w:type="dxa"/>
            <w:vAlign w:val="center"/>
          </w:tcPr>
          <w:p w14:paraId="5FA3D81B" w14:textId="77777777" w:rsidR="00F45820" w:rsidRDefault="00F4582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</w:p>
        </w:tc>
        <w:tc>
          <w:tcPr>
            <w:tcW w:w="1234" w:type="dxa"/>
            <w:vAlign w:val="center"/>
          </w:tcPr>
          <w:p w14:paraId="2BA65D80" w14:textId="77777777" w:rsidR="00F45820" w:rsidRDefault="00F458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结果</w:t>
            </w:r>
          </w:p>
        </w:tc>
        <w:tc>
          <w:tcPr>
            <w:tcW w:w="2410" w:type="dxa"/>
            <w:vAlign w:val="center"/>
          </w:tcPr>
          <w:p w14:paraId="285DBB3D" w14:textId="77777777" w:rsidR="00F45820" w:rsidRDefault="00F458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总结</w:t>
            </w:r>
          </w:p>
        </w:tc>
        <w:tc>
          <w:tcPr>
            <w:tcW w:w="2409" w:type="dxa"/>
            <w:vAlign w:val="center"/>
          </w:tcPr>
          <w:tbl>
            <w:tblPr>
              <w:tblW w:w="0" w:type="auto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606"/>
              <w:gridCol w:w="1412"/>
            </w:tblGrid>
            <w:tr w:rsidR="00F45820" w14:paraId="3D52DE7C" w14:textId="77777777">
              <w:tc>
                <w:tcPr>
                  <w:tcW w:w="606" w:type="dxa"/>
                  <w:vAlign w:val="center"/>
                </w:tcPr>
                <w:p w14:paraId="2EE4CE6E" w14:textId="77777777" w:rsidR="00F45820" w:rsidRDefault="00F45820">
                  <w:pPr>
                    <w:rPr>
                      <w:rFonts w:ascii="微软雅黑" w:eastAsia="微软雅黑" w:hAnsi="微软雅黑"/>
                      <w:sz w:val="16"/>
                      <w:szCs w:val="16"/>
                    </w:rPr>
                  </w:pPr>
                  <w:r>
                    <w:rPr>
                      <w:rFonts w:ascii="微软雅黑" w:eastAsia="微软雅黑" w:hAnsi="微软雅黑"/>
                      <w:sz w:val="16"/>
                      <w:szCs w:val="16"/>
                      <w:lang w:val="en-US" w:eastAsia="zh-CN"/>
                    </w:rPr>
                    <w:pict w14:anchorId="0FC8E77F">
                      <v:shape id="图片 39" o:spid="_x0000_i1028" type="#_x0000_t75" alt="soft_version_icon_208" style="width:18.7pt;height:18.7pt;mso-position-horizontal-relative:page;mso-position-vertical-relative:page">
                        <v:imagedata r:id="rId11" o:title="soft_version_icon_208"/>
                      </v:shape>
                    </w:pict>
                  </w:r>
                </w:p>
              </w:tc>
              <w:tc>
                <w:tcPr>
                  <w:tcW w:w="1412" w:type="dxa"/>
                  <w:vAlign w:val="center"/>
                </w:tcPr>
                <w:p w14:paraId="1AD01F70" w14:textId="77777777" w:rsidR="00F45820" w:rsidRDefault="00F45820">
                  <w:pPr>
                    <w:rPr>
                      <w:rFonts w:ascii="微软雅黑" w:eastAsia="微软雅黑" w:hAnsi="微软雅黑"/>
                      <w:sz w:val="16"/>
                      <w:szCs w:val="16"/>
                    </w:rPr>
                  </w:pPr>
                  <w:r>
                    <w:rPr>
                      <w:rFonts w:ascii="微软雅黑" w:eastAsia="微软雅黑" w:hAnsi="微软雅黑" w:hint="eastAsia"/>
                      <w:sz w:val="16"/>
                      <w:szCs w:val="16"/>
                    </w:rPr>
                    <w:t>任务成绩</w:t>
                  </w:r>
                </w:p>
              </w:tc>
            </w:tr>
          </w:tbl>
          <w:p w14:paraId="2F2E09DF" w14:textId="77777777" w:rsidR="00F45820" w:rsidRDefault="00F45820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</w:p>
        </w:tc>
        <w:tc>
          <w:tcPr>
            <w:tcW w:w="1043" w:type="dxa"/>
            <w:vAlign w:val="center"/>
          </w:tcPr>
          <w:p w14:paraId="143D8D27" w14:textId="77777777" w:rsidR="00F45820" w:rsidRDefault="00F458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项目经理</w:t>
            </w:r>
          </w:p>
        </w:tc>
      </w:tr>
    </w:tbl>
    <w:p w14:paraId="38ABEE3A" w14:textId="77777777" w:rsidR="00F45820" w:rsidRDefault="00F45820">
      <w:pPr>
        <w:pStyle w:val="2"/>
        <w:rPr>
          <w:rFonts w:hint="eastAsia"/>
        </w:rPr>
      </w:pPr>
    </w:p>
    <w:sectPr w:rsidR="00F45820">
      <w:headerReference w:type="default" r:id="rId12"/>
      <w:footerReference w:type="even" r:id="rId13"/>
      <w:footerReference w:type="default" r:id="rId14"/>
      <w:pgSz w:w="11907" w:h="16840"/>
      <w:pgMar w:top="1071" w:right="1304" w:bottom="1489" w:left="397" w:header="851" w:footer="992" w:gutter="102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72671" w14:textId="77777777" w:rsidR="003F2939" w:rsidRDefault="003F2939">
      <w:r>
        <w:separator/>
      </w:r>
    </w:p>
  </w:endnote>
  <w:endnote w:type="continuationSeparator" w:id="0">
    <w:p w14:paraId="3B6A81BE" w14:textId="77777777" w:rsidR="003F2939" w:rsidRDefault="003F2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variable"/>
    <w:sig w:usb0="A0000287" w:usb1="080F1811" w:usb2="00000016" w:usb3="00000000" w:csb0="0004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96ECE" w14:textId="77777777" w:rsidR="00F45820" w:rsidRDefault="00F45820">
    <w:pPr>
      <w:pStyle w:val="a8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16FC95A7" w14:textId="77777777" w:rsidR="00F45820" w:rsidRDefault="00F4582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44439" w14:textId="77777777" w:rsidR="00F45820" w:rsidRDefault="00F45820">
    <w:pPr>
      <w:pStyle w:val="a8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separate"/>
    </w:r>
    <w:r>
      <w:rPr>
        <w:rStyle w:val="ae"/>
        <w:lang w:val="en-US" w:eastAsia="zh-CN"/>
      </w:rPr>
      <w:t>1</w:t>
    </w:r>
    <w:r>
      <w:rPr>
        <w:rStyle w:val="ae"/>
        <w:lang w:val="en-US" w:eastAsia="zh-CN"/>
      </w:rPr>
      <w:t>4</w:t>
    </w:r>
    <w:r>
      <w:fldChar w:fldCharType="end"/>
    </w:r>
  </w:p>
  <w:p w14:paraId="789A2954" w14:textId="77777777" w:rsidR="00F45820" w:rsidRDefault="00F45820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8BC02" w14:textId="77777777" w:rsidR="003F2939" w:rsidRDefault="003F2939">
      <w:r>
        <w:separator/>
      </w:r>
    </w:p>
  </w:footnote>
  <w:footnote w:type="continuationSeparator" w:id="0">
    <w:p w14:paraId="6A9EDB55" w14:textId="77777777" w:rsidR="003F2939" w:rsidRDefault="003F2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647D1" w14:textId="77777777" w:rsidR="00F45820" w:rsidRDefault="00F45820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hmNjAzMWJlZjFkMmQwODUwMTJkYzE2ODFiYmFmYTcifQ=="/>
  </w:docVars>
  <w:rsids>
    <w:rsidRoot w:val="00172A27"/>
    <w:rsid w:val="00001F94"/>
    <w:rsid w:val="00003DE0"/>
    <w:rsid w:val="000217BD"/>
    <w:rsid w:val="00053795"/>
    <w:rsid w:val="000A13BC"/>
    <w:rsid w:val="000D26AC"/>
    <w:rsid w:val="000D72A7"/>
    <w:rsid w:val="00127144"/>
    <w:rsid w:val="001514C1"/>
    <w:rsid w:val="00151FAF"/>
    <w:rsid w:val="00161984"/>
    <w:rsid w:val="00175269"/>
    <w:rsid w:val="001A1F2B"/>
    <w:rsid w:val="001F3A6A"/>
    <w:rsid w:val="0022444A"/>
    <w:rsid w:val="00231C4F"/>
    <w:rsid w:val="002471BA"/>
    <w:rsid w:val="00252871"/>
    <w:rsid w:val="00294546"/>
    <w:rsid w:val="002D22E2"/>
    <w:rsid w:val="00310FA0"/>
    <w:rsid w:val="00340D98"/>
    <w:rsid w:val="003558C0"/>
    <w:rsid w:val="0036493C"/>
    <w:rsid w:val="003A770E"/>
    <w:rsid w:val="003B4615"/>
    <w:rsid w:val="003D6DDB"/>
    <w:rsid w:val="003E1A2C"/>
    <w:rsid w:val="003F148F"/>
    <w:rsid w:val="003F2939"/>
    <w:rsid w:val="003F7E4B"/>
    <w:rsid w:val="00476ADD"/>
    <w:rsid w:val="004B62AD"/>
    <w:rsid w:val="004D15A0"/>
    <w:rsid w:val="004F49C0"/>
    <w:rsid w:val="00593A97"/>
    <w:rsid w:val="005A3753"/>
    <w:rsid w:val="005D6393"/>
    <w:rsid w:val="005F1870"/>
    <w:rsid w:val="006043C8"/>
    <w:rsid w:val="00693395"/>
    <w:rsid w:val="006977CA"/>
    <w:rsid w:val="006C6AE5"/>
    <w:rsid w:val="0072343E"/>
    <w:rsid w:val="007455A0"/>
    <w:rsid w:val="00754871"/>
    <w:rsid w:val="0075526D"/>
    <w:rsid w:val="00776517"/>
    <w:rsid w:val="007A3DAB"/>
    <w:rsid w:val="007C3A54"/>
    <w:rsid w:val="007C5D52"/>
    <w:rsid w:val="0083202F"/>
    <w:rsid w:val="00864201"/>
    <w:rsid w:val="008727BA"/>
    <w:rsid w:val="00883173"/>
    <w:rsid w:val="008B1EB3"/>
    <w:rsid w:val="008E7623"/>
    <w:rsid w:val="00917B34"/>
    <w:rsid w:val="0092620C"/>
    <w:rsid w:val="009750B8"/>
    <w:rsid w:val="00A965ED"/>
    <w:rsid w:val="00AC58CB"/>
    <w:rsid w:val="00AE505C"/>
    <w:rsid w:val="00B32068"/>
    <w:rsid w:val="00B3550A"/>
    <w:rsid w:val="00B41CB9"/>
    <w:rsid w:val="00BA25DB"/>
    <w:rsid w:val="00BC74F6"/>
    <w:rsid w:val="00BF509B"/>
    <w:rsid w:val="00C2773A"/>
    <w:rsid w:val="00CB7BDB"/>
    <w:rsid w:val="00CD2971"/>
    <w:rsid w:val="00CD4AE0"/>
    <w:rsid w:val="00CD63E0"/>
    <w:rsid w:val="00D23783"/>
    <w:rsid w:val="00D71762"/>
    <w:rsid w:val="00D962A9"/>
    <w:rsid w:val="00DA3207"/>
    <w:rsid w:val="00DC7021"/>
    <w:rsid w:val="00DF6A8A"/>
    <w:rsid w:val="00E256AD"/>
    <w:rsid w:val="00E363F4"/>
    <w:rsid w:val="00E36D67"/>
    <w:rsid w:val="00E641FC"/>
    <w:rsid w:val="00EB2358"/>
    <w:rsid w:val="00ED6814"/>
    <w:rsid w:val="00F079BC"/>
    <w:rsid w:val="00F12D0E"/>
    <w:rsid w:val="00F24C0C"/>
    <w:rsid w:val="00F363FE"/>
    <w:rsid w:val="00F45820"/>
    <w:rsid w:val="00F67EBE"/>
    <w:rsid w:val="00F764BD"/>
    <w:rsid w:val="00F93AA7"/>
    <w:rsid w:val="00FE4645"/>
    <w:rsid w:val="01260F04"/>
    <w:rsid w:val="015969F1"/>
    <w:rsid w:val="02070CCA"/>
    <w:rsid w:val="02895536"/>
    <w:rsid w:val="04243EED"/>
    <w:rsid w:val="053E4C2C"/>
    <w:rsid w:val="05C90C41"/>
    <w:rsid w:val="06FC037D"/>
    <w:rsid w:val="072A0CAD"/>
    <w:rsid w:val="0752650C"/>
    <w:rsid w:val="07830DBD"/>
    <w:rsid w:val="0A0A30D1"/>
    <w:rsid w:val="0ACE6141"/>
    <w:rsid w:val="0AFA1836"/>
    <w:rsid w:val="0C460F85"/>
    <w:rsid w:val="0C70493E"/>
    <w:rsid w:val="0CE265BB"/>
    <w:rsid w:val="0D5A25F6"/>
    <w:rsid w:val="0D705975"/>
    <w:rsid w:val="0E1B64B4"/>
    <w:rsid w:val="0ED149A3"/>
    <w:rsid w:val="0FA564D1"/>
    <w:rsid w:val="10207B26"/>
    <w:rsid w:val="102430A8"/>
    <w:rsid w:val="10E524A9"/>
    <w:rsid w:val="11247E28"/>
    <w:rsid w:val="12106676"/>
    <w:rsid w:val="13101D01"/>
    <w:rsid w:val="13502767"/>
    <w:rsid w:val="13C13516"/>
    <w:rsid w:val="144C1414"/>
    <w:rsid w:val="14AF03F6"/>
    <w:rsid w:val="156F1D45"/>
    <w:rsid w:val="163B0665"/>
    <w:rsid w:val="17B7724E"/>
    <w:rsid w:val="180945CE"/>
    <w:rsid w:val="18103ECE"/>
    <w:rsid w:val="18120755"/>
    <w:rsid w:val="181B5FF3"/>
    <w:rsid w:val="181F72A5"/>
    <w:rsid w:val="185A27C4"/>
    <w:rsid w:val="18793C79"/>
    <w:rsid w:val="18F24E3A"/>
    <w:rsid w:val="19163531"/>
    <w:rsid w:val="1A167EBD"/>
    <w:rsid w:val="1A6E4704"/>
    <w:rsid w:val="1B2A24B2"/>
    <w:rsid w:val="1B452754"/>
    <w:rsid w:val="1B811769"/>
    <w:rsid w:val="1BBF3262"/>
    <w:rsid w:val="1C0752D1"/>
    <w:rsid w:val="1CBC4AFE"/>
    <w:rsid w:val="1D955D4D"/>
    <w:rsid w:val="1EA57FE6"/>
    <w:rsid w:val="1EAE48F6"/>
    <w:rsid w:val="1F33038C"/>
    <w:rsid w:val="1FB3539E"/>
    <w:rsid w:val="1FD944D4"/>
    <w:rsid w:val="20A6106C"/>
    <w:rsid w:val="20B16A13"/>
    <w:rsid w:val="21373637"/>
    <w:rsid w:val="21992C33"/>
    <w:rsid w:val="21C14050"/>
    <w:rsid w:val="22484232"/>
    <w:rsid w:val="22795C4B"/>
    <w:rsid w:val="22A35274"/>
    <w:rsid w:val="23CB5BA3"/>
    <w:rsid w:val="24CD33FE"/>
    <w:rsid w:val="264B5E15"/>
    <w:rsid w:val="265E7FFB"/>
    <w:rsid w:val="26B27BD4"/>
    <w:rsid w:val="26BC4FFD"/>
    <w:rsid w:val="26DB7A77"/>
    <w:rsid w:val="273D7BB3"/>
    <w:rsid w:val="2799571D"/>
    <w:rsid w:val="27BB7257"/>
    <w:rsid w:val="28032954"/>
    <w:rsid w:val="28891534"/>
    <w:rsid w:val="28A65FD6"/>
    <w:rsid w:val="28FD2B04"/>
    <w:rsid w:val="29887369"/>
    <w:rsid w:val="29B759BB"/>
    <w:rsid w:val="29E90E1F"/>
    <w:rsid w:val="2A426A07"/>
    <w:rsid w:val="2AAD7DB1"/>
    <w:rsid w:val="2B9872F8"/>
    <w:rsid w:val="2C2F0BB0"/>
    <w:rsid w:val="2D3A7A55"/>
    <w:rsid w:val="2D4D64CC"/>
    <w:rsid w:val="2D963AE4"/>
    <w:rsid w:val="2DF11E0F"/>
    <w:rsid w:val="2E070913"/>
    <w:rsid w:val="2E1660EB"/>
    <w:rsid w:val="2F145DD5"/>
    <w:rsid w:val="2F1A1411"/>
    <w:rsid w:val="2F32203B"/>
    <w:rsid w:val="2FCB5CD3"/>
    <w:rsid w:val="2FE00209"/>
    <w:rsid w:val="31D97F12"/>
    <w:rsid w:val="321F17FA"/>
    <w:rsid w:val="32853470"/>
    <w:rsid w:val="32BA12F3"/>
    <w:rsid w:val="3304696C"/>
    <w:rsid w:val="330D3F8E"/>
    <w:rsid w:val="33225BE4"/>
    <w:rsid w:val="332B5BE9"/>
    <w:rsid w:val="33863235"/>
    <w:rsid w:val="33D41F9D"/>
    <w:rsid w:val="341719E3"/>
    <w:rsid w:val="35013E59"/>
    <w:rsid w:val="35BA127A"/>
    <w:rsid w:val="36284713"/>
    <w:rsid w:val="36567AB5"/>
    <w:rsid w:val="37393D03"/>
    <w:rsid w:val="375C79EE"/>
    <w:rsid w:val="376F6C05"/>
    <w:rsid w:val="37940FB4"/>
    <w:rsid w:val="37B86420"/>
    <w:rsid w:val="37EE6364"/>
    <w:rsid w:val="37FF14F7"/>
    <w:rsid w:val="38195BD9"/>
    <w:rsid w:val="38592386"/>
    <w:rsid w:val="38850401"/>
    <w:rsid w:val="39F86872"/>
    <w:rsid w:val="3A46150B"/>
    <w:rsid w:val="3A5A3835"/>
    <w:rsid w:val="3C7621BD"/>
    <w:rsid w:val="3CB616D5"/>
    <w:rsid w:val="3CE22AFF"/>
    <w:rsid w:val="3E3B5F2D"/>
    <w:rsid w:val="3F780AFF"/>
    <w:rsid w:val="3FA46792"/>
    <w:rsid w:val="3FAC5EA3"/>
    <w:rsid w:val="40DB5331"/>
    <w:rsid w:val="40FE6DB5"/>
    <w:rsid w:val="41556AF1"/>
    <w:rsid w:val="417D62D7"/>
    <w:rsid w:val="41FA0529"/>
    <w:rsid w:val="422A4151"/>
    <w:rsid w:val="422E1A82"/>
    <w:rsid w:val="42DF318D"/>
    <w:rsid w:val="43711D86"/>
    <w:rsid w:val="43F02030"/>
    <w:rsid w:val="47363232"/>
    <w:rsid w:val="47A3390C"/>
    <w:rsid w:val="4A1A36FC"/>
    <w:rsid w:val="4A5742FB"/>
    <w:rsid w:val="4C246E41"/>
    <w:rsid w:val="4CB07358"/>
    <w:rsid w:val="4CEA7E6E"/>
    <w:rsid w:val="4D185757"/>
    <w:rsid w:val="4D9E1C43"/>
    <w:rsid w:val="4DFF3F80"/>
    <w:rsid w:val="4E6E427E"/>
    <w:rsid w:val="4ED858E8"/>
    <w:rsid w:val="4EED75C5"/>
    <w:rsid w:val="4F287D57"/>
    <w:rsid w:val="4F9E0630"/>
    <w:rsid w:val="505B3F48"/>
    <w:rsid w:val="51322A97"/>
    <w:rsid w:val="51570DE4"/>
    <w:rsid w:val="51FE2C9C"/>
    <w:rsid w:val="52075749"/>
    <w:rsid w:val="531D7D7E"/>
    <w:rsid w:val="533F542B"/>
    <w:rsid w:val="537E5870"/>
    <w:rsid w:val="54E01918"/>
    <w:rsid w:val="558E6F9C"/>
    <w:rsid w:val="55FB55C5"/>
    <w:rsid w:val="575173F4"/>
    <w:rsid w:val="581B1027"/>
    <w:rsid w:val="58BE209C"/>
    <w:rsid w:val="58F60050"/>
    <w:rsid w:val="591175AD"/>
    <w:rsid w:val="59884C98"/>
    <w:rsid w:val="5A4A72FC"/>
    <w:rsid w:val="5A763B00"/>
    <w:rsid w:val="5ACF7079"/>
    <w:rsid w:val="5B430FD1"/>
    <w:rsid w:val="5B705A1B"/>
    <w:rsid w:val="5BAD55B3"/>
    <w:rsid w:val="5C053915"/>
    <w:rsid w:val="5C685F59"/>
    <w:rsid w:val="5CFA5DDE"/>
    <w:rsid w:val="5D0F5A1D"/>
    <w:rsid w:val="5D4168BE"/>
    <w:rsid w:val="5D606C68"/>
    <w:rsid w:val="5DC27DF2"/>
    <w:rsid w:val="5E4365E7"/>
    <w:rsid w:val="5E541027"/>
    <w:rsid w:val="5EF7715F"/>
    <w:rsid w:val="5F741ED0"/>
    <w:rsid w:val="61E82BB3"/>
    <w:rsid w:val="62D15836"/>
    <w:rsid w:val="62E578C5"/>
    <w:rsid w:val="6341188C"/>
    <w:rsid w:val="641F3081"/>
    <w:rsid w:val="65713F8B"/>
    <w:rsid w:val="66983050"/>
    <w:rsid w:val="679E6A8D"/>
    <w:rsid w:val="688721D9"/>
    <w:rsid w:val="69CC7185"/>
    <w:rsid w:val="6A0C2C5E"/>
    <w:rsid w:val="6AB1555E"/>
    <w:rsid w:val="6B496D55"/>
    <w:rsid w:val="6B642FF5"/>
    <w:rsid w:val="6B893AC4"/>
    <w:rsid w:val="6C0D0872"/>
    <w:rsid w:val="6C72069B"/>
    <w:rsid w:val="6DBA4499"/>
    <w:rsid w:val="701E0438"/>
    <w:rsid w:val="704A61DA"/>
    <w:rsid w:val="70817F1D"/>
    <w:rsid w:val="70C07C5B"/>
    <w:rsid w:val="712C3F23"/>
    <w:rsid w:val="71926994"/>
    <w:rsid w:val="719646C8"/>
    <w:rsid w:val="72A42474"/>
    <w:rsid w:val="7403053F"/>
    <w:rsid w:val="7490557C"/>
    <w:rsid w:val="74B403C3"/>
    <w:rsid w:val="764F3BE6"/>
    <w:rsid w:val="76734B98"/>
    <w:rsid w:val="769F6A53"/>
    <w:rsid w:val="771B741D"/>
    <w:rsid w:val="77DF669D"/>
    <w:rsid w:val="789E5E8C"/>
    <w:rsid w:val="7A315B18"/>
    <w:rsid w:val="7AB5445D"/>
    <w:rsid w:val="7AEA1BCC"/>
    <w:rsid w:val="7B1B319A"/>
    <w:rsid w:val="7E066731"/>
    <w:rsid w:val="7E3059FB"/>
    <w:rsid w:val="7E4F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BF36F"/>
  <w15:chartTrackingRefBased/>
  <w15:docId w15:val="{3161DC36-6AC2-41DC-BB77-EE10E133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widowControl/>
      <w:spacing w:line="360" w:lineRule="auto"/>
      <w:ind w:firstLine="420"/>
      <w:jc w:val="left"/>
    </w:pPr>
    <w:rPr>
      <w:kern w:val="0"/>
      <w:sz w:val="24"/>
      <w:szCs w:val="20"/>
    </w:rPr>
  </w:style>
  <w:style w:type="paragraph" w:styleId="a4">
    <w:name w:val="Body Text Indent"/>
    <w:basedOn w:val="a"/>
    <w:link w:val="a5"/>
    <w:pPr>
      <w:ind w:firstLine="420"/>
    </w:pPr>
    <w:rPr>
      <w:kern w:val="0"/>
      <w:sz w:val="24"/>
      <w:szCs w:val="20"/>
    </w:rPr>
  </w:style>
  <w:style w:type="character" w:customStyle="1" w:styleId="a5">
    <w:name w:val="正文文本缩进 字符"/>
    <w:link w:val="a4"/>
    <w:rPr>
      <w:sz w:val="24"/>
    </w:rPr>
  </w:style>
  <w:style w:type="paragraph" w:styleId="a6">
    <w:name w:val="Date"/>
    <w:basedOn w:val="a"/>
    <w:next w:val="a"/>
    <w:pPr>
      <w:ind w:leftChars="2500" w:left="100"/>
    </w:pPr>
  </w:style>
  <w:style w:type="paragraph" w:styleId="a7">
    <w:name w:val="Balloon Text"/>
    <w:basedOn w:val="a"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Subtitle"/>
    <w:basedOn w:val="a"/>
    <w:next w:val="a"/>
    <w:link w:val="ab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b">
    <w:name w:val="副标题 字符"/>
    <w:link w:val="aa"/>
    <w:rPr>
      <w:rFonts w:ascii="Cambria" w:hAnsi="Cambria" w:cs="Times New Roman"/>
      <w:b/>
      <w:bCs/>
      <w:kern w:val="28"/>
      <w:sz w:val="32"/>
      <w:szCs w:val="32"/>
    </w:rPr>
  </w:style>
  <w:style w:type="paragraph" w:styleId="ac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</w:style>
  <w:style w:type="character" w:styleId="af">
    <w:name w:val="Hyperlink"/>
    <w:rPr>
      <w:rFonts w:ascii="Arial" w:hAnsi="Arial" w:cs="Arial" w:hint="default"/>
      <w:strike w:val="0"/>
      <w:dstrike w:val="0"/>
      <w:color w:val="5F5E5E"/>
      <w:sz w:val="12"/>
      <w:szCs w:val="12"/>
      <w:u w:val="none"/>
    </w:rPr>
  </w:style>
  <w:style w:type="character" w:customStyle="1" w:styleId="fontstyle21">
    <w:name w:val="fontstyle21"/>
    <w:rPr>
      <w:rFonts w:ascii="Open Sans" w:hAnsi="Open Sans" w:hint="default"/>
      <w:b w:val="0"/>
      <w:bCs w:val="0"/>
      <w:i w:val="0"/>
      <w:iCs w:val="0"/>
      <w:color w:val="333333"/>
      <w:sz w:val="20"/>
      <w:szCs w:val="20"/>
    </w:rPr>
  </w:style>
  <w:style w:type="character" w:customStyle="1" w:styleId="fontstyle01">
    <w:name w:val="fontstyle01"/>
    <w:rPr>
      <w:rFonts w:ascii="微软雅黑" w:eastAsia="微软雅黑" w:hAnsi="微软雅黑" w:hint="eastAsia"/>
      <w:b/>
      <w:bCs/>
      <w:i w:val="0"/>
      <w:iCs w:val="0"/>
      <w:color w:val="333333"/>
      <w:sz w:val="20"/>
      <w:szCs w:val="20"/>
    </w:rPr>
  </w:style>
  <w:style w:type="character" w:customStyle="1" w:styleId="style21">
    <w:name w:val="style21"/>
    <w:rPr>
      <w:sz w:val="21"/>
      <w:szCs w:val="21"/>
    </w:rPr>
  </w:style>
  <w:style w:type="paragraph" w:styleId="af0">
    <w:name w:val="List Paragraph"/>
    <w:basedOn w:val="a"/>
    <w:uiPriority w:val="99"/>
    <w:qFormat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https://picx.zhimg.com/70/v2-7b0db55b99bbae5808c47624887e2108_1440w.image?source=172ae18b&amp;biz_tag=Post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https://img-blog.csdnimg.cn/img_convert/a9742fff206449f0aa30fa67b481760a.png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1179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Company>Microsoft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数据库课程设计</dc:title>
  <dc:subject/>
  <dc:creator>微软用户</dc:creator>
  <cp:keywords/>
  <cp:lastModifiedBy>承劼 庄</cp:lastModifiedBy>
  <cp:revision>2</cp:revision>
  <cp:lastPrinted>2012-06-01T06:20:00Z</cp:lastPrinted>
  <dcterms:created xsi:type="dcterms:W3CDTF">2026-06-08T09:01:00Z</dcterms:created>
  <dcterms:modified xsi:type="dcterms:W3CDTF">2026-06-08T09:01:00Z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RubyTemplateID">
    <vt:lpwstr>6</vt:lpwstr>
  </property>
  <property fmtid="{D5CDD505-2E9C-101B-9397-08002B2CF9AE}" pid="4" name="ICV">
    <vt:lpwstr>97B9431D03D54649959BA8037D63F6BB</vt:lpwstr>
  </property>
  <property fmtid="{D5CDD505-2E9C-101B-9397-08002B2CF9AE}" pid="5" name="KSOTemplateDocerSaveRecord">
    <vt:lpwstr>eyJoZGlkIjoiMDY5NmFjMmM4ZTljMGJiZDAxN2JmYTc0NGI0NmFiNDgiLCJ1c2VySWQiOiI5OTQ5NzMzMzkifQ==</vt:lpwstr>
  </property>
</Properties>
</file>